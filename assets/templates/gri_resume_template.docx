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381830" w14:textId="09C4DCBA" w:rsidR="006D6F5E" w:rsidRDefault="00494907" w:rsidP="00603F20">
      <w:pPr>
        <w:pStyle w:val="Name"/>
        <w:ind w:left="0"/>
      </w:pPr>
      <w:sdt>
        <w:sdtPr>
          <w:rPr>
            <w:b/>
            <w:bCs/>
            <w:sz w:val="40"/>
            <w:szCs w:val="40"/>
          </w:rPr>
          <w:alias w:val="Your Name"/>
          <w:tag w:val=""/>
          <w:id w:val="1197042864"/>
          <w:placeholder>
            <w:docPart w:val="A0D85588EAFE426DA80FB6E23EFA0A0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proofErr w:type="gramStart"/>
          <w:r w:rsidR="00E53742">
            <w:rPr>
              <w:b/>
              <w:bCs/>
              <w:sz w:val="40"/>
              <w:szCs w:val="40"/>
            </w:rPr>
            <w:t>YOUR</w:t>
          </w:r>
          <w:proofErr w:type="gramEnd"/>
          <w:r w:rsidR="00E53742">
            <w:rPr>
              <w:b/>
              <w:bCs/>
              <w:sz w:val="40"/>
              <w:szCs w:val="40"/>
            </w:rPr>
            <w:t xml:space="preserve"> NAME</w:t>
          </w:r>
        </w:sdtContent>
      </w:sdt>
    </w:p>
    <w:tbl>
      <w:tblPr>
        <w:tblStyle w:val="ResumeTable"/>
        <w:tblW w:w="5270" w:type="pct"/>
        <w:tblInd w:w="426" w:type="dxa"/>
        <w:tblLook w:val="04A0" w:firstRow="1" w:lastRow="0" w:firstColumn="1" w:lastColumn="0" w:noHBand="0" w:noVBand="1"/>
        <w:tblDescription w:val="Resume"/>
      </w:tblPr>
      <w:tblGrid>
        <w:gridCol w:w="2631"/>
        <w:gridCol w:w="117"/>
        <w:gridCol w:w="43"/>
        <w:gridCol w:w="585"/>
        <w:gridCol w:w="432"/>
        <w:gridCol w:w="176"/>
        <w:gridCol w:w="2313"/>
        <w:gridCol w:w="1905"/>
        <w:gridCol w:w="1412"/>
        <w:gridCol w:w="358"/>
        <w:gridCol w:w="445"/>
        <w:gridCol w:w="214"/>
      </w:tblGrid>
      <w:tr w:rsidR="002964D2" w:rsidRPr="00603F20" w14:paraId="6CEACEEA" w14:textId="77777777" w:rsidTr="00E53742">
        <w:trPr>
          <w:gridAfter w:val="3"/>
          <w:wAfter w:w="1017" w:type="dxa"/>
        </w:trPr>
        <w:tc>
          <w:tcPr>
            <w:tcW w:w="2631" w:type="dxa"/>
          </w:tcPr>
          <w:p w14:paraId="4F04CFB7" w14:textId="3BE947BB" w:rsidR="006D6F5E" w:rsidRPr="00603F20" w:rsidRDefault="002D3F79" w:rsidP="004424C8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Career </w:t>
            </w:r>
            <w:r w:rsidR="002964D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60" w:type="dxa"/>
            <w:gridSpan w:val="2"/>
          </w:tcPr>
          <w:p w14:paraId="06A18277" w14:textId="77777777" w:rsidR="006D6F5E" w:rsidRPr="00603F20" w:rsidRDefault="006D6F5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3" w:type="dxa"/>
            <w:gridSpan w:val="6"/>
          </w:tcPr>
          <w:p w14:paraId="7D16C0AE" w14:textId="56FE3E29" w:rsidR="006D6F5E" w:rsidRPr="00603F20" w:rsidRDefault="002964D2" w:rsidP="00243A20">
            <w:pPr>
              <w:pStyle w:val="ResumeText"/>
              <w:ind w:left="1440"/>
              <w:jc w:val="both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2964D2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IN"/>
              </w:rPr>
              <w:t>(Example: Please modify according to the Job role &amp; the Company.)</w:t>
            </w:r>
            <w:r w:rsidR="00243A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 Bachelors in Computer Science  Graduate </w:t>
            </w: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looking to join a progressive company like___________(</w:t>
            </w:r>
            <w:r w:rsidRPr="002964D2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IN"/>
              </w:rPr>
              <w:t>Mention the</w:t>
            </w: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 </w:t>
            </w:r>
            <w:r w:rsidRPr="002964D2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IN"/>
              </w:rPr>
              <w:t>name of the company</w:t>
            </w: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) as </w:t>
            </w:r>
            <w:r w:rsidRPr="002964D2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IN"/>
              </w:rPr>
              <w:t>Sales executive (Mention the job designation/title</w:t>
            </w: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, where I can acquire new skills/</w:t>
            </w:r>
            <w:r w:rsidR="00A65ECD" w:rsidRPr="00603F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enhance my exi</w:t>
            </w: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sting skills related to the job and add value to the growth of your company.</w:t>
            </w:r>
          </w:p>
        </w:tc>
      </w:tr>
      <w:tr w:rsidR="002964D2" w:rsidRPr="00603F20" w14:paraId="11993416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1744B7B6" w14:textId="7437BDFD" w:rsidR="006D6F5E" w:rsidRPr="00603F20" w:rsidRDefault="00D408F3" w:rsidP="004424C8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Education</w:t>
            </w:r>
            <w:r w:rsidR="0065015D"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AL QUALIFICATION </w:t>
            </w:r>
          </w:p>
        </w:tc>
        <w:tc>
          <w:tcPr>
            <w:tcW w:w="1236" w:type="dxa"/>
            <w:gridSpan w:val="4"/>
          </w:tcPr>
          <w:p w14:paraId="42487B09" w14:textId="77777777" w:rsidR="006D6F5E" w:rsidRPr="00603F20" w:rsidRDefault="006D6F5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sdt>
            <w:sdtPr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color w:val="595959" w:themeColor="text1" w:themeTint="A6"/>
                <w:sz w:val="22"/>
                <w:szCs w:val="22"/>
                <w14:ligatures w14:val="none"/>
              </w:rPr>
              <w:id w:val="-691765356"/>
            </w:sdtPr>
            <w:sdtEndPr/>
            <w:sdtContent>
              <w:sdt>
                <w:sdtPr>
                  <w:rPr>
                    <w:rFonts w:ascii="Times New Roman" w:eastAsiaTheme="minorEastAsia" w:hAnsi="Times New Roman" w:cs="Times New Roman"/>
                    <w:b w:val="0"/>
                    <w:bCs w:val="0"/>
                    <w:caps w:val="0"/>
                    <w:color w:val="595959" w:themeColor="text1" w:themeTint="A6"/>
                    <w:sz w:val="22"/>
                    <w:szCs w:val="22"/>
                    <w14:ligatures w14:val="none"/>
                  </w:rPr>
                  <w:id w:val="-1126388115"/>
                  <w:placeholder>
                    <w:docPart w:val="86D1D63D34BE40A5ACBEA8B61959F3DC"/>
                  </w:placeholder>
                </w:sdtPr>
                <w:sdtEndPr/>
                <w:sdtContent>
                  <w:p w14:paraId="1336CA1D" w14:textId="7224B229" w:rsidR="00454120" w:rsidRPr="00603F20" w:rsidRDefault="00E53742" w:rsidP="007D6B9A">
                    <w:pPr>
                      <w:pStyle w:val="Heading2"/>
                      <w:ind w:left="720"/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tHE Gandhigram ….</w:t>
                    </w:r>
                  </w:p>
                  <w:p w14:paraId="7860DE19" w14:textId="6B301C4C" w:rsidR="00454120" w:rsidRPr="00603F20" w:rsidRDefault="00243A20" w:rsidP="007D6B9A">
                    <w:pPr>
                      <w:ind w:left="720"/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Pursuing </w:t>
                    </w:r>
                    <w:r w:rsidR="00454120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 Bachelor</w:t>
                    </w:r>
                    <w:r w:rsidR="00C74765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 of Sc</w:t>
                    </w:r>
                    <w:r w:rsidR="00E53742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ience in Computer Science (2024 to 2027</w:t>
                    </w:r>
                    <w: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)</w:t>
                    </w:r>
                    <w:r w:rsidR="00BE2173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 with 93.12% </w:t>
                    </w:r>
                    <w:r w:rsidR="00C74765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(</w:t>
                    </w:r>
                    <w:r w:rsidR="00BE2173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till the recently concluded semester and e</w:t>
                    </w:r>
                    <w:r w:rsidR="00C74765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xpecting to complete the graduation </w:t>
                    </w:r>
                    <w:r w:rsidR="00387582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by </w:t>
                    </w:r>
                    <w:r w:rsidR="00C5600A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May </w:t>
                    </w:r>
                    <w:r w:rsidR="00387582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202</w:t>
                    </w:r>
                    <w:r w:rsidR="00E53742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7</w:t>
                    </w:r>
                    <w:r w:rsidR="00387582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)</w:t>
                    </w:r>
                  </w:p>
                  <w:p w14:paraId="479C49CB" w14:textId="6287A41B" w:rsidR="002D3F79" w:rsidRPr="00603F20" w:rsidRDefault="00704E89" w:rsidP="007D6B9A">
                    <w:pPr>
                      <w:pStyle w:val="Heading2"/>
                      <w:ind w:left="720"/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___________________________</w:t>
                    </w:r>
                    <w:r w:rsidR="00454120"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 </w:t>
                    </w:r>
                  </w:p>
                  <w:p w14:paraId="71A4F1C4" w14:textId="59A5C5A6" w:rsidR="006D6F5E" w:rsidRPr="00603F20" w:rsidRDefault="00454120" w:rsidP="007D6B9A">
                    <w:pPr>
                      <w:pStyle w:val="Heading2"/>
                      <w:ind w:left="720"/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pPr>
                    <w:r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Matric. Hr. SEc. SChool</w:t>
                    </w:r>
                  </w:p>
                  <w:p w14:paraId="5FDBE2D0" w14:textId="106C1C8B" w:rsidR="006D6F5E" w:rsidRPr="00603F20" w:rsidRDefault="00454120" w:rsidP="007D6B9A">
                    <w:pPr>
                      <w:ind w:left="720"/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pPr>
                    <w:r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>Passed 10</w:t>
                    </w:r>
                    <w:r w:rsidRPr="00603F20">
                      <w:rPr>
                        <w:rFonts w:ascii="Times New Roman" w:hAnsi="Times New Roman" w:cs="Times New Roman"/>
                        <w:sz w:val="22"/>
                        <w:szCs w:val="22"/>
                        <w:vertAlign w:val="superscript"/>
                      </w:rPr>
                      <w:t>th</w:t>
                    </w:r>
                    <w:r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 Std. with 96.2% in 2016 and 12</w:t>
                    </w:r>
                    <w:r w:rsidRPr="00603F20">
                      <w:rPr>
                        <w:rFonts w:ascii="Times New Roman" w:hAnsi="Times New Roman" w:cs="Times New Roman"/>
                        <w:sz w:val="22"/>
                        <w:szCs w:val="22"/>
                        <w:vertAlign w:val="superscript"/>
                      </w:rPr>
                      <w:t>th</w:t>
                    </w:r>
                    <w:r w:rsidRPr="00603F20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 Std. with 96.67% in 2018</w:t>
                    </w:r>
                    <w:r w:rsidR="002964D2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t xml:space="preserve"> from _____________</w:t>
                    </w:r>
                  </w:p>
                </w:sdtContent>
              </w:sdt>
            </w:sdtContent>
          </w:sdt>
        </w:tc>
      </w:tr>
      <w:tr w:rsidR="002964D2" w:rsidRPr="00603F20" w14:paraId="63BDC39C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6C799FBB" w14:textId="3AC32DBC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Skills </w:t>
            </w:r>
            <w:r w:rsidR="008D07E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Sets</w:t>
            </w:r>
          </w:p>
        </w:tc>
        <w:tc>
          <w:tcPr>
            <w:tcW w:w="1236" w:type="dxa"/>
            <w:gridSpan w:val="4"/>
          </w:tcPr>
          <w:p w14:paraId="10F1B7D5" w14:textId="77777777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p w14:paraId="6B99A773" w14:textId="71D84CA2" w:rsidR="002964D2" w:rsidRPr="002964D2" w:rsidRDefault="002964D2" w:rsidP="0065015D">
            <w:pPr>
              <w:pStyle w:val="Resume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2964D2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Example</w:t>
            </w:r>
          </w:p>
          <w:p w14:paraId="04986C93" w14:textId="5D470C53" w:rsidR="0065015D" w:rsidRPr="00603F20" w:rsidRDefault="002964D2" w:rsidP="0065015D">
            <w:pPr>
              <w:pStyle w:val="Resume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</w:rPr>
              <w:t>Possess</w:t>
            </w:r>
            <w:r w:rsidR="0065015D" w:rsidRPr="00603F20">
              <w:rPr>
                <w:rFonts w:ascii="Times New Roman" w:hAnsi="Times New Roman" w:cs="Times New Roman"/>
                <w:sz w:val="22"/>
                <w:szCs w:val="22"/>
              </w:rPr>
              <w:t xml:space="preserve"> fundamental knowledge on the programming languages: </w:t>
            </w:r>
          </w:p>
          <w:p w14:paraId="6689FF31" w14:textId="77777777" w:rsidR="0065015D" w:rsidRPr="00603F20" w:rsidRDefault="0065015D" w:rsidP="0065015D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</w:rPr>
              <w:t>Java, Python, C, C++, R, HTML and PHP</w:t>
            </w:r>
          </w:p>
          <w:p w14:paraId="570FF90E" w14:textId="77777777" w:rsidR="0065015D" w:rsidRPr="00603F20" w:rsidRDefault="0065015D" w:rsidP="0065015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</w:rPr>
              <w:t>Ability to handle database using SQL</w:t>
            </w:r>
          </w:p>
          <w:p w14:paraId="17032E6F" w14:textId="1F325E18" w:rsidR="002964D2" w:rsidRDefault="00E53742" w:rsidP="002964D2">
            <w:pPr>
              <w:pStyle w:val="Resume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Team leader </w:t>
            </w:r>
          </w:p>
          <w:p w14:paraId="24261343" w14:textId="000363B0" w:rsidR="0065015D" w:rsidRPr="002964D2" w:rsidRDefault="002964D2" w:rsidP="002964D2">
            <w:pPr>
              <w:pStyle w:val="Resume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964D2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ood in communication, Problem Solving &amp; D</w:t>
            </w:r>
            <w:r w:rsidRPr="002964D2">
              <w:rPr>
                <w:rFonts w:ascii="Times New Roman" w:hAnsi="Times New Roman" w:cs="Times New Roman"/>
                <w:sz w:val="22"/>
                <w:szCs w:val="22"/>
              </w:rPr>
              <w:t>ecision-making skills</w:t>
            </w:r>
          </w:p>
        </w:tc>
      </w:tr>
      <w:tr w:rsidR="002964D2" w:rsidRPr="00603F20" w14:paraId="4688A6A8" w14:textId="77777777" w:rsidTr="00E53742">
        <w:trPr>
          <w:gridAfter w:val="2"/>
          <w:wAfter w:w="659" w:type="dxa"/>
          <w:trHeight w:val="22"/>
        </w:trPr>
        <w:tc>
          <w:tcPr>
            <w:tcW w:w="2748" w:type="dxa"/>
            <w:gridSpan w:val="2"/>
          </w:tcPr>
          <w:p w14:paraId="51FF06C9" w14:textId="09AB7774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certifications</w:t>
            </w:r>
          </w:p>
        </w:tc>
        <w:tc>
          <w:tcPr>
            <w:tcW w:w="1236" w:type="dxa"/>
            <w:gridSpan w:val="4"/>
          </w:tcPr>
          <w:p w14:paraId="3FB428E2" w14:textId="64C7DD83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p w14:paraId="6CBEEE8A" w14:textId="587AA4B4" w:rsidR="0065015D" w:rsidRPr="00603F20" w:rsidRDefault="0065015D" w:rsidP="0065015D">
            <w:pPr>
              <w:pStyle w:val="Heading2"/>
              <w:ind w:left="720"/>
              <w:rPr>
                <w:rFonts w:ascii="Times New Roman" w:eastAsiaTheme="minorEastAsia" w:hAnsi="Times New Roman" w:cs="Times New Roman"/>
                <w:b w:val="0"/>
                <w:caps w:val="0"/>
                <w:color w:val="595959" w:themeColor="text1" w:themeTint="A6"/>
                <w:sz w:val="22"/>
                <w:szCs w:val="22"/>
                <w14:ligatures w14:val="none"/>
              </w:rPr>
            </w:pPr>
            <w:r w:rsidRPr="00603F20">
              <w:rPr>
                <w:rFonts w:ascii="Times New Roman" w:eastAsiaTheme="minorEastAsia" w:hAnsi="Times New Roman" w:cs="Times New Roman"/>
                <w:b w:val="0"/>
                <w:caps w:val="0"/>
                <w:color w:val="595959" w:themeColor="text1" w:themeTint="A6"/>
                <w:sz w:val="22"/>
                <w:szCs w:val="22"/>
                <w14:ligatures w14:val="none"/>
              </w:rPr>
              <w:t xml:space="preserve">Fundamentals of Digital Marketing (Provided by </w:t>
            </w:r>
            <w:r w:rsidRPr="00603F20">
              <w:rPr>
                <w:rFonts w:ascii="Times New Roman" w:eastAsiaTheme="minorEastAsia" w:hAnsi="Times New Roman" w:cs="Times New Roman"/>
                <w:bCs w:val="0"/>
                <w:caps w:val="0"/>
                <w:color w:val="595959" w:themeColor="text1" w:themeTint="A6"/>
                <w:sz w:val="22"/>
                <w:szCs w:val="22"/>
                <w14:ligatures w14:val="none"/>
              </w:rPr>
              <w:t>GOOGLE DIGITAL GARAGE</w:t>
            </w:r>
            <w:r w:rsidRPr="00603F20">
              <w:rPr>
                <w:rFonts w:ascii="Times New Roman" w:eastAsiaTheme="minorEastAsia" w:hAnsi="Times New Roman" w:cs="Times New Roman"/>
                <w:b w:val="0"/>
                <w:caps w:val="0"/>
                <w:color w:val="595959" w:themeColor="text1" w:themeTint="A6"/>
                <w:sz w:val="22"/>
                <w:szCs w:val="22"/>
                <w14:ligatures w14:val="none"/>
              </w:rPr>
              <w:t>)</w:t>
            </w:r>
          </w:p>
          <w:p w14:paraId="7D913419" w14:textId="1964ADD7" w:rsidR="0065015D" w:rsidRPr="00603F20" w:rsidRDefault="0065015D" w:rsidP="002964D2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</w:rPr>
              <w:t xml:space="preserve">Career Edge (Provided by </w:t>
            </w:r>
            <w:r w:rsidR="002964D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TCS)</w:t>
            </w:r>
          </w:p>
        </w:tc>
      </w:tr>
      <w:tr w:rsidR="002964D2" w:rsidRPr="00603F20" w14:paraId="07C194A2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3D6FE065" w14:textId="19220702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Work/Internship experience</w:t>
            </w:r>
          </w:p>
        </w:tc>
        <w:tc>
          <w:tcPr>
            <w:tcW w:w="1236" w:type="dxa"/>
            <w:gridSpan w:val="4"/>
          </w:tcPr>
          <w:p w14:paraId="08006992" w14:textId="77777777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p w14:paraId="12DEC894" w14:textId="672A853A" w:rsidR="0065015D" w:rsidRPr="00603F20" w:rsidRDefault="0065015D" w:rsidP="0065015D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</w:rPr>
              <w:t xml:space="preserve">Worked as a </w:t>
            </w: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Front End Tester/Android App Developer</w:t>
            </w:r>
            <w:r w:rsidRPr="00603F20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r w:rsidRPr="00603F20">
              <w:rPr>
                <w:rFonts w:ascii="Times New Roman" w:hAnsi="Times New Roman" w:cs="Times New Roman"/>
                <w:sz w:val="22"/>
                <w:szCs w:val="22"/>
              </w:rPr>
              <w:t>Rohuma</w:t>
            </w:r>
            <w:proofErr w:type="spellEnd"/>
            <w:r w:rsidRPr="00603F20">
              <w:rPr>
                <w:rFonts w:ascii="Times New Roman" w:hAnsi="Times New Roman" w:cs="Times New Roman"/>
                <w:sz w:val="22"/>
                <w:szCs w:val="22"/>
              </w:rPr>
              <w:t xml:space="preserve"> India Info Solutions Pvt. Ltd. From August 2020 to November 2020.</w:t>
            </w:r>
          </w:p>
        </w:tc>
      </w:tr>
      <w:tr w:rsidR="002964D2" w:rsidRPr="00603F20" w14:paraId="26F35787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752A86C9" w14:textId="3A91866C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Projects Involved</w:t>
            </w:r>
          </w:p>
        </w:tc>
        <w:tc>
          <w:tcPr>
            <w:tcW w:w="1236" w:type="dxa"/>
            <w:gridSpan w:val="4"/>
          </w:tcPr>
          <w:p w14:paraId="7B81C101" w14:textId="77777777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p w14:paraId="3BD64A76" w14:textId="77777777" w:rsidR="0065015D" w:rsidRPr="00603F20" w:rsidRDefault="0065015D" w:rsidP="0065015D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964D2" w:rsidRPr="00603F20" w14:paraId="18231F61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73BA3690" w14:textId="786C20B9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Achievements</w:t>
            </w:r>
          </w:p>
        </w:tc>
        <w:tc>
          <w:tcPr>
            <w:tcW w:w="1236" w:type="dxa"/>
            <w:gridSpan w:val="4"/>
          </w:tcPr>
          <w:p w14:paraId="49CC2421" w14:textId="77777777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p w14:paraId="3792DC88" w14:textId="77777777" w:rsidR="0065015D" w:rsidRPr="00603F20" w:rsidRDefault="0065015D" w:rsidP="0065015D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964D2" w:rsidRPr="00603F20" w14:paraId="3D729FBB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1C4384C4" w14:textId="317E2DAA" w:rsidR="0065015D" w:rsidRPr="002964D2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2964D2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Knowledge Acquisition Events (Seminars/wORKSHOPS ATTENDED)</w:t>
            </w:r>
            <w:r w:rsidR="002964D2" w:rsidRPr="002964D2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 xml:space="preserve"> (Only Mention if you have)</w:t>
            </w:r>
          </w:p>
        </w:tc>
        <w:tc>
          <w:tcPr>
            <w:tcW w:w="1236" w:type="dxa"/>
            <w:gridSpan w:val="4"/>
          </w:tcPr>
          <w:p w14:paraId="65490BFF" w14:textId="77777777" w:rsidR="0065015D" w:rsidRPr="002964D2" w:rsidRDefault="0065015D" w:rsidP="0065015D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5988" w:type="dxa"/>
            <w:gridSpan w:val="4"/>
          </w:tcPr>
          <w:p w14:paraId="3E5E29B3" w14:textId="77777777" w:rsidR="0065015D" w:rsidRPr="00603F20" w:rsidRDefault="0065015D" w:rsidP="0065015D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964D2" w:rsidRPr="00603F20" w14:paraId="59CD2C67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286FCD8A" w14:textId="50270FA0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extracurricular EVENTS</w:t>
            </w:r>
          </w:p>
        </w:tc>
        <w:tc>
          <w:tcPr>
            <w:tcW w:w="1236" w:type="dxa"/>
            <w:gridSpan w:val="4"/>
          </w:tcPr>
          <w:p w14:paraId="642CF3EF" w14:textId="77777777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p w14:paraId="39403825" w14:textId="77777777" w:rsidR="0065015D" w:rsidRPr="00603F20" w:rsidRDefault="0065015D" w:rsidP="0065015D">
            <w:pPr>
              <w:pStyle w:val="ResumeText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Member of Road Safety Club, Bishop Heber College</w:t>
            </w:r>
          </w:p>
          <w:p w14:paraId="6FB6A2FA" w14:textId="2BB025AA" w:rsidR="0065015D" w:rsidRPr="00603F20" w:rsidRDefault="0065015D" w:rsidP="0065015D">
            <w:pPr>
              <w:pStyle w:val="ResumeText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Actively participated in various debates and elocution competitions since school</w:t>
            </w:r>
          </w:p>
          <w:p w14:paraId="2B96F8A2" w14:textId="1FA1B889" w:rsidR="0065015D" w:rsidRPr="00603F20" w:rsidRDefault="0065015D" w:rsidP="0065015D">
            <w:pPr>
              <w:pStyle w:val="ResumeText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Acted in many mimes and stage dramas since school</w:t>
            </w:r>
          </w:p>
        </w:tc>
      </w:tr>
      <w:tr w:rsidR="002964D2" w:rsidRPr="00603F20" w14:paraId="71E18742" w14:textId="77777777" w:rsidTr="00E53742">
        <w:trPr>
          <w:gridAfter w:val="2"/>
          <w:wAfter w:w="659" w:type="dxa"/>
        </w:trPr>
        <w:tc>
          <w:tcPr>
            <w:tcW w:w="2748" w:type="dxa"/>
            <w:gridSpan w:val="2"/>
          </w:tcPr>
          <w:p w14:paraId="1D80D19E" w14:textId="194A354D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 known</w:t>
            </w:r>
          </w:p>
        </w:tc>
        <w:tc>
          <w:tcPr>
            <w:tcW w:w="1236" w:type="dxa"/>
            <w:gridSpan w:val="4"/>
          </w:tcPr>
          <w:p w14:paraId="71F669AB" w14:textId="77777777" w:rsidR="0065015D" w:rsidRPr="00603F20" w:rsidRDefault="0065015D" w:rsidP="006501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988" w:type="dxa"/>
            <w:gridSpan w:val="4"/>
          </w:tcPr>
          <w:p w14:paraId="1540CC12" w14:textId="441FF969" w:rsidR="0065015D" w:rsidRPr="00603F20" w:rsidRDefault="0065015D" w:rsidP="0065015D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Tamil, English and Hindi</w:t>
            </w:r>
          </w:p>
        </w:tc>
      </w:tr>
      <w:tr w:rsidR="002964D2" w:rsidRPr="00603F20" w14:paraId="5754C367" w14:textId="77777777" w:rsidTr="00E53742">
        <w:tc>
          <w:tcPr>
            <w:tcW w:w="2748" w:type="dxa"/>
            <w:gridSpan w:val="2"/>
          </w:tcPr>
          <w:p w14:paraId="6274C002" w14:textId="1798BC65" w:rsidR="002D3F79" w:rsidRPr="00603F20" w:rsidRDefault="002D3F79" w:rsidP="0065015D">
            <w:pPr>
              <w:pStyle w:val="Heading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03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References                                </w:t>
            </w:r>
          </w:p>
        </w:tc>
        <w:tc>
          <w:tcPr>
            <w:tcW w:w="628" w:type="dxa"/>
            <w:gridSpan w:val="2"/>
          </w:tcPr>
          <w:p w14:paraId="33F6F9F9" w14:textId="77777777" w:rsidR="002D3F79" w:rsidRPr="00603F20" w:rsidRDefault="002D3F79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5" w:type="dxa"/>
            <w:gridSpan w:val="8"/>
          </w:tcPr>
          <w:p w14:paraId="19A08640" w14:textId="0F4A2EE7" w:rsidR="002D3F79" w:rsidRDefault="002D3F79" w:rsidP="002D3F79">
            <w:pPr>
              <w:pStyle w:val="ResumeText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(Can be your HOD/Class Teacher/Project Guide) Name /Designation/Mobile/Email ID</w:t>
            </w:r>
            <w:r w:rsidR="002964D2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 </w:t>
            </w:r>
            <w:r w:rsidR="002964D2" w:rsidRPr="002964D2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IN"/>
              </w:rPr>
              <w:t>(Please include)</w:t>
            </w:r>
          </w:p>
          <w:p w14:paraId="5666340B" w14:textId="77777777" w:rsidR="00243A20" w:rsidRPr="00603F20" w:rsidRDefault="00243A20" w:rsidP="00243A20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</w:p>
          <w:p w14:paraId="7887BF6F" w14:textId="25A09ECE" w:rsidR="002D3F79" w:rsidRPr="00603F20" w:rsidRDefault="00E53742" w:rsidP="002D3F79">
            <w:pPr>
              <w:pStyle w:val="ResumeText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G.Kingsly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 xml:space="preserve"> ,</w:t>
            </w:r>
          </w:p>
          <w:p w14:paraId="00BA20D0" w14:textId="28D514D8" w:rsidR="002D3F79" w:rsidRPr="00603F20" w:rsidRDefault="002D3F79" w:rsidP="00603F20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603F20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Placement Officer, </w:t>
            </w:r>
            <w:proofErr w:type="spellStart"/>
            <w:r w:rsidR="00E53742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gri</w:t>
            </w:r>
            <w:proofErr w:type="spellEnd"/>
          </w:p>
          <w:p w14:paraId="37C6DD54" w14:textId="1B8718F4" w:rsidR="002D3F79" w:rsidRPr="00603F20" w:rsidRDefault="00E53742" w:rsidP="002D3F79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Mobile No :9842004204</w:t>
            </w:r>
          </w:p>
          <w:p w14:paraId="24E098DB" w14:textId="2C22FB97" w:rsidR="002D3F79" w:rsidRPr="00603F20" w:rsidRDefault="00E53742" w:rsidP="002D3F79">
            <w:pPr>
              <w:pStyle w:val="ResumeText"/>
              <w:ind w:left="72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Email: griplacement@ruraluiv.ac.in</w:t>
            </w:r>
            <w:bookmarkStart w:id="0" w:name="_GoBack"/>
            <w:bookmarkEnd w:id="0"/>
          </w:p>
        </w:tc>
      </w:tr>
      <w:tr w:rsidR="002964D2" w:rsidRPr="00603F20" w14:paraId="55974833" w14:textId="571DE19B" w:rsidTr="00E53742">
        <w:trPr>
          <w:gridAfter w:val="1"/>
          <w:wAfter w:w="214" w:type="dxa"/>
        </w:trPr>
        <w:tc>
          <w:tcPr>
            <w:tcW w:w="2748" w:type="dxa"/>
            <w:gridSpan w:val="2"/>
          </w:tcPr>
          <w:p w14:paraId="2F2D452F" w14:textId="0A7FAA82" w:rsidR="0065015D" w:rsidRPr="00603F20" w:rsidRDefault="0065015D" w:rsidP="0065015D">
            <w:pPr>
              <w:pStyle w:val="Heading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60" w:type="dxa"/>
            <w:gridSpan w:val="3"/>
          </w:tcPr>
          <w:p w14:paraId="76C3E6C6" w14:textId="77777777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89" w:type="dxa"/>
            <w:gridSpan w:val="2"/>
          </w:tcPr>
          <w:p w14:paraId="4DC69036" w14:textId="32228F8F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05" w:type="dxa"/>
          </w:tcPr>
          <w:p w14:paraId="3064E9BA" w14:textId="27B6FD5D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5" w:type="dxa"/>
            <w:gridSpan w:val="3"/>
          </w:tcPr>
          <w:p w14:paraId="2A67460F" w14:textId="5A73CE1C" w:rsidR="0065015D" w:rsidRPr="00603F20" w:rsidRDefault="0065015D" w:rsidP="006501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8085836" w14:textId="6EBB60EE" w:rsidR="00D86F8B" w:rsidRPr="00603F20" w:rsidRDefault="00D86F8B">
      <w:pPr>
        <w:rPr>
          <w:rFonts w:ascii="Times New Roman" w:hAnsi="Times New Roman" w:cs="Times New Roman"/>
          <w:sz w:val="22"/>
          <w:szCs w:val="22"/>
        </w:rPr>
      </w:pPr>
    </w:p>
    <w:sectPr w:rsidR="00D86F8B" w:rsidRPr="00603F20" w:rsidSect="00953029">
      <w:footerReference w:type="default" r:id="rId12"/>
      <w:headerReference w:type="first" r:id="rId13"/>
      <w:pgSz w:w="12240" w:h="15840" w:code="1"/>
      <w:pgMar w:top="567" w:right="1077" w:bottom="567" w:left="1077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98D368" w14:textId="77777777" w:rsidR="00494907" w:rsidRDefault="00494907">
      <w:pPr>
        <w:spacing w:before="0" w:after="0" w:line="240" w:lineRule="auto"/>
      </w:pPr>
      <w:r>
        <w:separator/>
      </w:r>
    </w:p>
  </w:endnote>
  <w:endnote w:type="continuationSeparator" w:id="0">
    <w:p w14:paraId="2127675F" w14:textId="77777777" w:rsidR="00494907" w:rsidRDefault="004949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F35F38" w14:textId="77777777" w:rsidR="006D6F5E" w:rsidRDefault="00D408F3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5374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054664" w14:textId="77777777" w:rsidR="00494907" w:rsidRDefault="00494907">
      <w:pPr>
        <w:spacing w:before="0" w:after="0" w:line="240" w:lineRule="auto"/>
      </w:pPr>
      <w:r>
        <w:separator/>
      </w:r>
    </w:p>
  </w:footnote>
  <w:footnote w:type="continuationSeparator" w:id="0">
    <w:p w14:paraId="63444617" w14:textId="77777777" w:rsidR="00494907" w:rsidRDefault="0049490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632A7B" w14:textId="653354BF" w:rsidR="007F0D6C" w:rsidRPr="002D3F79" w:rsidRDefault="002D3F79" w:rsidP="007F0D6C">
    <w:pPr>
      <w:pStyle w:val="ContactInfo"/>
      <w:jc w:val="both"/>
      <w:rPr>
        <w:sz w:val="24"/>
        <w:szCs w:val="24"/>
      </w:rPr>
    </w:pPr>
    <w:r>
      <w:rPr>
        <w:noProof/>
      </w:rPr>
      <w:t>(YOUR PHOTOGRAPH)</w:t>
    </w:r>
    <w:r w:rsidR="007F0D6C">
      <w:t xml:space="preserve"> </w:t>
    </w:r>
    <w:sdt>
      <w:sdtPr>
        <w:rPr>
          <w:sz w:val="24"/>
          <w:szCs w:val="24"/>
        </w:rPr>
        <w:alias w:val="Street Address"/>
        <w:tag w:val="Street Address"/>
        <w:id w:val="1415969137"/>
        <w:placeholder>
          <w:docPart w:val="5A3AF568C3E54C0F99E2D1188EE0BF1E"/>
        </w:placeholder>
        <w:dataBinding w:prefixMappings="xmlns:ns0='http://schemas.microsoft.com/office/2006/coverPageProps' " w:xpath="/ns0:CoverPageProperties[1]/ns0:CompanyAddress[1]" w:storeItemID="{55AF091B-3C7A-41E3-B477-F2FDAA23CFDA}"/>
        <w:text w:multiLine="1"/>
      </w:sdtPr>
      <w:sdtEndPr/>
      <w:sdtContent>
        <w:r>
          <w:rPr>
            <w:sz w:val="24"/>
            <w:szCs w:val="24"/>
          </w:rPr>
          <w:t xml:space="preserve">                                                                                               </w:t>
        </w:r>
        <w:r w:rsidRPr="002D3F79">
          <w:rPr>
            <w:sz w:val="24"/>
            <w:szCs w:val="24"/>
          </w:rPr>
          <w:t xml:space="preserve">       </w:t>
        </w:r>
        <w:proofErr w:type="spellStart"/>
        <w:r w:rsidR="00855DCB" w:rsidRPr="002D3F79">
          <w:rPr>
            <w:sz w:val="24"/>
            <w:szCs w:val="24"/>
          </w:rPr>
          <w:t>Abcd</w:t>
        </w:r>
        <w:proofErr w:type="spellEnd"/>
        <w:r w:rsidR="00091981" w:rsidRPr="002D3F79">
          <w:rPr>
            <w:sz w:val="24"/>
            <w:szCs w:val="24"/>
          </w:rPr>
          <w:t xml:space="preserve"> </w:t>
        </w:r>
        <w:proofErr w:type="spellStart"/>
        <w:r w:rsidR="00855DCB" w:rsidRPr="002D3F79">
          <w:rPr>
            <w:sz w:val="24"/>
            <w:szCs w:val="24"/>
          </w:rPr>
          <w:t>Efghijklmnopq</w:t>
        </w:r>
        <w:proofErr w:type="spellEnd"/>
        <w:r w:rsidR="004E2089" w:rsidRPr="002D3F79">
          <w:rPr>
            <w:sz w:val="24"/>
            <w:szCs w:val="24"/>
          </w:rPr>
          <w:t xml:space="preserve"> </w:t>
        </w:r>
        <w:r w:rsidR="00091981" w:rsidRPr="002D3F79">
          <w:rPr>
            <w:sz w:val="24"/>
            <w:szCs w:val="24"/>
          </w:rPr>
          <w:t>Stree</w:t>
        </w:r>
        <w:r w:rsidR="004E2089" w:rsidRPr="002D3F79">
          <w:rPr>
            <w:sz w:val="24"/>
            <w:szCs w:val="24"/>
          </w:rPr>
          <w:t>t,</w:t>
        </w:r>
      </w:sdtContent>
    </w:sdt>
  </w:p>
  <w:sdt>
    <w:sdtPr>
      <w:rPr>
        <w:sz w:val="24"/>
        <w:szCs w:val="24"/>
      </w:rPr>
      <w:alias w:val="Category"/>
      <w:tag w:val=""/>
      <w:id w:val="1543715586"/>
      <w:placeholder>
        <w:docPart w:val="040C7DB0E3154C43A6C864B246065FF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56618E31" w14:textId="0C0A5639" w:rsidR="007F0D6C" w:rsidRPr="002D3F79" w:rsidRDefault="00E53742" w:rsidP="007F0D6C">
        <w:pPr>
          <w:pStyle w:val="ContactInfo"/>
          <w:rPr>
            <w:sz w:val="24"/>
            <w:szCs w:val="24"/>
          </w:rPr>
        </w:pPr>
        <w:proofErr w:type="spellStart"/>
        <w:r>
          <w:rPr>
            <w:sz w:val="24"/>
            <w:szCs w:val="24"/>
          </w:rPr>
          <w:t>Dindigul</w:t>
        </w:r>
        <w:proofErr w:type="spellEnd"/>
        <w:r w:rsidR="007F0D6C" w:rsidRPr="002D3F79">
          <w:rPr>
            <w:sz w:val="24"/>
            <w:szCs w:val="24"/>
          </w:rPr>
          <w:t>, Tamil</w:t>
        </w:r>
        <w:r w:rsidR="002D3F79" w:rsidRPr="002D3F79">
          <w:rPr>
            <w:sz w:val="24"/>
            <w:szCs w:val="24"/>
          </w:rPr>
          <w:t xml:space="preserve"> N</w:t>
        </w:r>
        <w:r w:rsidR="007F0D6C" w:rsidRPr="002D3F79">
          <w:rPr>
            <w:sz w:val="24"/>
            <w:szCs w:val="24"/>
          </w:rPr>
          <w:t>adu-</w:t>
        </w:r>
        <w:r w:rsidR="00855DCB" w:rsidRPr="002D3F79">
          <w:rPr>
            <w:sz w:val="24"/>
            <w:szCs w:val="24"/>
          </w:rPr>
          <w:t>00</w:t>
        </w:r>
        <w:r w:rsidR="007F0D6C" w:rsidRPr="002D3F79">
          <w:rPr>
            <w:sz w:val="24"/>
            <w:szCs w:val="24"/>
          </w:rPr>
          <w:t>000</w:t>
        </w:r>
        <w:r w:rsidR="00855DCB" w:rsidRPr="002D3F79">
          <w:rPr>
            <w:sz w:val="24"/>
            <w:szCs w:val="24"/>
          </w:rPr>
          <w:t>0</w:t>
        </w:r>
        <w:r w:rsidR="007F0D6C" w:rsidRPr="002D3F79">
          <w:rPr>
            <w:sz w:val="24"/>
            <w:szCs w:val="24"/>
          </w:rPr>
          <w:t>.</w:t>
        </w:r>
      </w:p>
    </w:sdtContent>
  </w:sdt>
  <w:p w14:paraId="7798E203" w14:textId="54E673D2" w:rsidR="007F0D6C" w:rsidRPr="002D3F79" w:rsidRDefault="00494907" w:rsidP="007F0D6C">
    <w:pPr>
      <w:pStyle w:val="ContactInfo"/>
      <w:rPr>
        <w:sz w:val="24"/>
        <w:szCs w:val="24"/>
      </w:rPr>
    </w:pPr>
    <w:sdt>
      <w:sdtPr>
        <w:rPr>
          <w:sz w:val="24"/>
          <w:szCs w:val="24"/>
        </w:rPr>
        <w:alias w:val="Telephone"/>
        <w:tag w:val="Telephone"/>
        <w:id w:val="599758962"/>
        <w:placeholder>
          <w:docPart w:val="5E762B1E866F42D39A02659316F7F350"/>
        </w:placeholder>
        <w:dataBinding w:prefixMappings="xmlns:ns0='http://schemas.microsoft.com/office/2006/coverPageProps' " w:xpath="/ns0:CoverPageProperties[1]/ns0:CompanyPhone[1]" w:storeItemID="{55AF091B-3C7A-41E3-B477-F2FDAA23CFDA}"/>
        <w:text/>
      </w:sdtPr>
      <w:sdtEndPr/>
      <w:sdtContent>
        <w:r w:rsidR="00855DCB" w:rsidRPr="002D3F79">
          <w:rPr>
            <w:sz w:val="24"/>
            <w:szCs w:val="24"/>
          </w:rPr>
          <w:t>01234 56789</w:t>
        </w:r>
      </w:sdtContent>
    </w:sdt>
  </w:p>
  <w:p w14:paraId="3F2382BA" w14:textId="38B94532" w:rsidR="007F0D6C" w:rsidRDefault="00494907" w:rsidP="007F0D6C">
    <w:pPr>
      <w:pStyle w:val="ContactInfo"/>
      <w:rPr>
        <w:rStyle w:val="Emphasis"/>
        <w:sz w:val="24"/>
        <w:szCs w:val="24"/>
      </w:rPr>
    </w:pPr>
    <w:sdt>
      <w:sdtPr>
        <w:rPr>
          <w:rStyle w:val="Emphasis"/>
          <w:sz w:val="24"/>
          <w:szCs w:val="24"/>
        </w:rPr>
        <w:alias w:val="Email"/>
        <w:tag w:val=""/>
        <w:id w:val="1889536063"/>
        <w:placeholder>
          <w:docPart w:val="C15C21A868504B648F7F2D4F360C4549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r w:rsidR="00855DCB" w:rsidRPr="002D3F79">
          <w:rPr>
            <w:rStyle w:val="Emphasis"/>
            <w:sz w:val="24"/>
            <w:szCs w:val="24"/>
          </w:rPr>
          <w:t>zyxwv</w:t>
        </w:r>
        <w:r w:rsidR="007F0D6C" w:rsidRPr="002D3F79">
          <w:rPr>
            <w:rStyle w:val="Emphasis"/>
            <w:sz w:val="24"/>
            <w:szCs w:val="24"/>
          </w:rPr>
          <w:t>@</w:t>
        </w:r>
        <w:r w:rsidR="00443EAE" w:rsidRPr="002D3F79">
          <w:rPr>
            <w:rStyle w:val="Emphasis"/>
            <w:sz w:val="24"/>
            <w:szCs w:val="24"/>
          </w:rPr>
          <w:t>gmail</w:t>
        </w:r>
        <w:r w:rsidR="007F0D6C" w:rsidRPr="002D3F79">
          <w:rPr>
            <w:rStyle w:val="Emphasis"/>
            <w:sz w:val="24"/>
            <w:szCs w:val="24"/>
          </w:rPr>
          <w:t>.c</w:t>
        </w:r>
        <w:r w:rsidR="00603F20">
          <w:rPr>
            <w:rStyle w:val="Emphasis"/>
            <w:sz w:val="24"/>
            <w:szCs w:val="24"/>
          </w:rPr>
          <w:t>om</w:t>
        </w:r>
      </w:sdtContent>
    </w:sdt>
  </w:p>
  <w:p w14:paraId="1D2AD94C" w14:textId="422774FC" w:rsidR="00603F20" w:rsidRPr="002D3F79" w:rsidRDefault="00603F20" w:rsidP="007F0D6C">
    <w:pPr>
      <w:pStyle w:val="ContactInfo"/>
      <w:rPr>
        <w:rStyle w:val="Emphasis"/>
        <w:sz w:val="24"/>
        <w:szCs w:val="24"/>
      </w:rPr>
    </w:pPr>
    <w:r>
      <w:rPr>
        <w:rStyle w:val="Emphasis"/>
        <w:sz w:val="24"/>
        <w:szCs w:val="24"/>
      </w:rPr>
      <w:t>LinkedIn (Social Hand</w:t>
    </w:r>
    <w:r w:rsidR="00704E89">
      <w:rPr>
        <w:rStyle w:val="Emphasis"/>
        <w:sz w:val="24"/>
        <w:szCs w:val="24"/>
      </w:rPr>
      <w:t>le</w:t>
    </w:r>
    <w:r w:rsidR="00563D43">
      <w:rPr>
        <w:rStyle w:val="Emphasis"/>
        <w:sz w:val="24"/>
        <w:szCs w:val="24"/>
      </w:rPr>
      <w:t xml:space="preserve"> address</w:t>
    </w:r>
    <w:r>
      <w:rPr>
        <w:rStyle w:val="Emphasis"/>
        <w:sz w:val="24"/>
        <w:szCs w:val="24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B1948"/>
    <w:multiLevelType w:val="hybridMultilevel"/>
    <w:tmpl w:val="44BA2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0332D7"/>
    <w:multiLevelType w:val="hybridMultilevel"/>
    <w:tmpl w:val="359CF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7A6CE2"/>
    <w:multiLevelType w:val="hybridMultilevel"/>
    <w:tmpl w:val="E13E965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FD02BB"/>
    <w:multiLevelType w:val="hybridMultilevel"/>
    <w:tmpl w:val="F3685B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C45A73"/>
    <w:multiLevelType w:val="hybridMultilevel"/>
    <w:tmpl w:val="55668D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5E76423"/>
    <w:multiLevelType w:val="hybridMultilevel"/>
    <w:tmpl w:val="CAA4AD40"/>
    <w:lvl w:ilvl="0" w:tplc="FAE6E6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5F6277"/>
    <w:multiLevelType w:val="multilevel"/>
    <w:tmpl w:val="5C5F6277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7">
    <w:nsid w:val="617A4CD4"/>
    <w:multiLevelType w:val="hybridMultilevel"/>
    <w:tmpl w:val="5C7EA4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7013F2"/>
    <w:multiLevelType w:val="hybridMultilevel"/>
    <w:tmpl w:val="B6C4ED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339"/>
    <w:rsid w:val="0002439A"/>
    <w:rsid w:val="000536FC"/>
    <w:rsid w:val="00054A3D"/>
    <w:rsid w:val="0007685C"/>
    <w:rsid w:val="00076E65"/>
    <w:rsid w:val="00091981"/>
    <w:rsid w:val="001153CF"/>
    <w:rsid w:val="00115595"/>
    <w:rsid w:val="001905CC"/>
    <w:rsid w:val="00195193"/>
    <w:rsid w:val="001F126F"/>
    <w:rsid w:val="00203EF3"/>
    <w:rsid w:val="00243A20"/>
    <w:rsid w:val="002964D2"/>
    <w:rsid w:val="002D1231"/>
    <w:rsid w:val="002D3F79"/>
    <w:rsid w:val="00337E48"/>
    <w:rsid w:val="00387582"/>
    <w:rsid w:val="003D5E06"/>
    <w:rsid w:val="00406C9C"/>
    <w:rsid w:val="004424C8"/>
    <w:rsid w:val="00443EAE"/>
    <w:rsid w:val="00454120"/>
    <w:rsid w:val="00494907"/>
    <w:rsid w:val="004E2089"/>
    <w:rsid w:val="0050172B"/>
    <w:rsid w:val="0052369E"/>
    <w:rsid w:val="00563D43"/>
    <w:rsid w:val="00603F20"/>
    <w:rsid w:val="00611FC5"/>
    <w:rsid w:val="0065015D"/>
    <w:rsid w:val="006915C5"/>
    <w:rsid w:val="006D6F5E"/>
    <w:rsid w:val="00704E89"/>
    <w:rsid w:val="00710513"/>
    <w:rsid w:val="00765135"/>
    <w:rsid w:val="007737BA"/>
    <w:rsid w:val="0078576F"/>
    <w:rsid w:val="007A1393"/>
    <w:rsid w:val="007D6B9A"/>
    <w:rsid w:val="007F0D6C"/>
    <w:rsid w:val="00855DCB"/>
    <w:rsid w:val="008B4A4B"/>
    <w:rsid w:val="008D07E5"/>
    <w:rsid w:val="008D0969"/>
    <w:rsid w:val="008D69BF"/>
    <w:rsid w:val="00947C41"/>
    <w:rsid w:val="00953029"/>
    <w:rsid w:val="009654D6"/>
    <w:rsid w:val="009E0FF1"/>
    <w:rsid w:val="00A65ECD"/>
    <w:rsid w:val="00AA2F7F"/>
    <w:rsid w:val="00AB3142"/>
    <w:rsid w:val="00AC4F73"/>
    <w:rsid w:val="00B1699A"/>
    <w:rsid w:val="00B85446"/>
    <w:rsid w:val="00BB1772"/>
    <w:rsid w:val="00BE2173"/>
    <w:rsid w:val="00C54A5C"/>
    <w:rsid w:val="00C5600A"/>
    <w:rsid w:val="00C74765"/>
    <w:rsid w:val="00C87F5E"/>
    <w:rsid w:val="00CB61FD"/>
    <w:rsid w:val="00CF3FCF"/>
    <w:rsid w:val="00D34DAA"/>
    <w:rsid w:val="00D408F3"/>
    <w:rsid w:val="00D86F8B"/>
    <w:rsid w:val="00DD698B"/>
    <w:rsid w:val="00E32339"/>
    <w:rsid w:val="00E37000"/>
    <w:rsid w:val="00E53742"/>
    <w:rsid w:val="00ED6C51"/>
    <w:rsid w:val="00FB7C05"/>
    <w:rsid w:val="00FE40A0"/>
    <w:rsid w:val="00FE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41D2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203E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374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42"/>
    <w:rPr>
      <w:rFonts w:ascii="Tahoma" w:hAnsi="Tahoma" w:cs="Tahoma"/>
      <w:kern w:val="2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203E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374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42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0D85588EAFE426DA80FB6E23EFA0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F00DF-749C-4708-99C5-ED3FF3DBF0FA}"/>
      </w:docPartPr>
      <w:docPartBody>
        <w:p w:rsidR="00D21F4D" w:rsidRDefault="003A33E9">
          <w:pPr>
            <w:pStyle w:val="A0D85588EAFE426DA80FB6E23EFA0A0E"/>
          </w:pPr>
          <w:r>
            <w:t>[Your Name]</w:t>
          </w:r>
        </w:p>
      </w:docPartBody>
    </w:docPart>
    <w:docPart>
      <w:docPartPr>
        <w:name w:val="86D1D63D34BE40A5ACBEA8B61959F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1BA8D-1061-4CD3-A7B2-D279803A20A2}"/>
      </w:docPartPr>
      <w:docPartBody>
        <w:p w:rsidR="00D21F4D" w:rsidRDefault="003A33E9">
          <w:pPr>
            <w:pStyle w:val="86D1D63D34BE40A5ACBEA8B61959F3DC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A3AF568C3E54C0F99E2D1188EE0B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9D357-D32B-4B22-938A-1140BA15799F}"/>
      </w:docPartPr>
      <w:docPartBody>
        <w:p w:rsidR="00A16294" w:rsidRDefault="007B01A5" w:rsidP="007B01A5">
          <w:pPr>
            <w:pStyle w:val="5A3AF568C3E54C0F99E2D1188EE0BF1E"/>
          </w:pPr>
          <w:r>
            <w:t>[Street Address]</w:t>
          </w:r>
        </w:p>
      </w:docPartBody>
    </w:docPart>
    <w:docPart>
      <w:docPartPr>
        <w:name w:val="040C7DB0E3154C43A6C864B246065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BA53E-BC74-4135-B458-8E160F2BEE7E}"/>
      </w:docPartPr>
      <w:docPartBody>
        <w:p w:rsidR="00A16294" w:rsidRDefault="007B01A5" w:rsidP="007B01A5">
          <w:pPr>
            <w:pStyle w:val="040C7DB0E3154C43A6C864B246065FF5"/>
          </w:pPr>
          <w:r>
            <w:t>[City, ST ZIP Code]</w:t>
          </w:r>
        </w:p>
      </w:docPartBody>
    </w:docPart>
    <w:docPart>
      <w:docPartPr>
        <w:name w:val="5E762B1E866F42D39A02659316F7F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8E778-74E6-49A9-8B31-2650F22DD805}"/>
      </w:docPartPr>
      <w:docPartBody>
        <w:p w:rsidR="00A16294" w:rsidRDefault="007B01A5" w:rsidP="007B01A5">
          <w:pPr>
            <w:pStyle w:val="5E762B1E866F42D39A02659316F7F350"/>
          </w:pPr>
          <w:r>
            <w:t>[Telephone]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0ED"/>
    <w:rsid w:val="00113309"/>
    <w:rsid w:val="002340ED"/>
    <w:rsid w:val="00273781"/>
    <w:rsid w:val="00293A96"/>
    <w:rsid w:val="003A33E9"/>
    <w:rsid w:val="00414041"/>
    <w:rsid w:val="0046797C"/>
    <w:rsid w:val="004B007C"/>
    <w:rsid w:val="006D42C6"/>
    <w:rsid w:val="007B01A5"/>
    <w:rsid w:val="0085522C"/>
    <w:rsid w:val="00A159E2"/>
    <w:rsid w:val="00A16294"/>
    <w:rsid w:val="00B247A0"/>
    <w:rsid w:val="00B46F55"/>
    <w:rsid w:val="00CF1969"/>
    <w:rsid w:val="00D21F4D"/>
    <w:rsid w:val="00DD4358"/>
    <w:rsid w:val="00F0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unhideWhenUsed/>
    <w:qFormat/>
    <w:rsid w:val="007B01A5"/>
    <w:rPr>
      <w:color w:val="4F81BD" w:themeColor="accent1"/>
    </w:rPr>
  </w:style>
  <w:style w:type="paragraph" w:customStyle="1" w:styleId="A0D85588EAFE426DA80FB6E23EFA0A0E">
    <w:name w:val="A0D85588EAFE426DA80FB6E23EFA0A0E"/>
  </w:style>
  <w:style w:type="character" w:styleId="PlaceholderText">
    <w:name w:val="Placeholder Text"/>
    <w:basedOn w:val="DefaultParagraphFont"/>
    <w:uiPriority w:val="99"/>
    <w:semiHidden/>
    <w:rsid w:val="00F05F97"/>
    <w:rPr>
      <w:color w:val="808080"/>
    </w:rPr>
  </w:style>
  <w:style w:type="paragraph" w:customStyle="1" w:styleId="86D1D63D34BE40A5ACBEA8B61959F3DC">
    <w:name w:val="86D1D63D34BE40A5ACBEA8B61959F3DC"/>
  </w:style>
  <w:style w:type="paragraph" w:customStyle="1" w:styleId="5A3AF568C3E54C0F99E2D1188EE0BF1E">
    <w:name w:val="5A3AF568C3E54C0F99E2D1188EE0BF1E"/>
    <w:rsid w:val="007B01A5"/>
  </w:style>
  <w:style w:type="paragraph" w:customStyle="1" w:styleId="040C7DB0E3154C43A6C864B246065FF5">
    <w:name w:val="040C7DB0E3154C43A6C864B246065FF5"/>
    <w:rsid w:val="007B01A5"/>
  </w:style>
  <w:style w:type="paragraph" w:customStyle="1" w:styleId="5E762B1E866F42D39A02659316F7F350">
    <w:name w:val="5E762B1E866F42D39A02659316F7F350"/>
    <w:rsid w:val="007B01A5"/>
  </w:style>
  <w:style w:type="paragraph" w:customStyle="1" w:styleId="C15C21A868504B648F7F2D4F360C4549">
    <w:name w:val="C15C21A868504B648F7F2D4F360C4549"/>
    <w:rsid w:val="007B01A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unhideWhenUsed/>
    <w:qFormat/>
    <w:rsid w:val="007B01A5"/>
    <w:rPr>
      <w:color w:val="4F81BD" w:themeColor="accent1"/>
    </w:rPr>
  </w:style>
  <w:style w:type="paragraph" w:customStyle="1" w:styleId="A0D85588EAFE426DA80FB6E23EFA0A0E">
    <w:name w:val="A0D85588EAFE426DA80FB6E23EFA0A0E"/>
  </w:style>
  <w:style w:type="character" w:styleId="PlaceholderText">
    <w:name w:val="Placeholder Text"/>
    <w:basedOn w:val="DefaultParagraphFont"/>
    <w:uiPriority w:val="99"/>
    <w:semiHidden/>
    <w:rsid w:val="00F05F97"/>
    <w:rPr>
      <w:color w:val="808080"/>
    </w:rPr>
  </w:style>
  <w:style w:type="paragraph" w:customStyle="1" w:styleId="86D1D63D34BE40A5ACBEA8B61959F3DC">
    <w:name w:val="86D1D63D34BE40A5ACBEA8B61959F3DC"/>
  </w:style>
  <w:style w:type="paragraph" w:customStyle="1" w:styleId="5A3AF568C3E54C0F99E2D1188EE0BF1E">
    <w:name w:val="5A3AF568C3E54C0F99E2D1188EE0BF1E"/>
    <w:rsid w:val="007B01A5"/>
  </w:style>
  <w:style w:type="paragraph" w:customStyle="1" w:styleId="040C7DB0E3154C43A6C864B246065FF5">
    <w:name w:val="040C7DB0E3154C43A6C864B246065FF5"/>
    <w:rsid w:val="007B01A5"/>
  </w:style>
  <w:style w:type="paragraph" w:customStyle="1" w:styleId="5E762B1E866F42D39A02659316F7F350">
    <w:name w:val="5E762B1E866F42D39A02659316F7F350"/>
    <w:rsid w:val="007B01A5"/>
  </w:style>
  <w:style w:type="paragraph" w:customStyle="1" w:styleId="C15C21A868504B648F7F2D4F360C4549">
    <w:name w:val="C15C21A868504B648F7F2D4F360C4549"/>
    <w:rsid w:val="007B01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                                                      Abcd Efghijklmnopq Street,</CompanyAddress>
  <CompanyPhone>01234 56789</CompanyPhone>
  <CompanyFax/>
  <CompanyEmail>zyxwv@gmail.com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F74AB5-4A63-49AE-8817-F62673A1C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GRI</cp:lastModifiedBy>
  <cp:revision>2</cp:revision>
  <dcterms:created xsi:type="dcterms:W3CDTF">2026-08-13T07:39:00Z</dcterms:created>
  <dcterms:modified xsi:type="dcterms:W3CDTF">2026-08-13T07:39:00Z</dcterms:modified>
  <cp:category>Dindigul, Tamil Nadu-000000.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